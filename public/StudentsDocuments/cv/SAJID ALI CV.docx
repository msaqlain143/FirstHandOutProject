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676"/>
        <w:tblW w:w="5321" w:type="pct"/>
        <w:tblLayout w:type="fixed"/>
        <w:tblLook w:val="0480" w:firstRow="0" w:lastRow="0" w:firstColumn="1" w:lastColumn="0" w:noHBand="0" w:noVBand="1"/>
      </w:tblPr>
      <w:tblGrid>
        <w:gridCol w:w="5923"/>
        <w:gridCol w:w="1851"/>
        <w:gridCol w:w="2981"/>
      </w:tblGrid>
      <w:tr w:rsidR="00340FD3" w:rsidRPr="00D75662" w:rsidTr="00340FD3">
        <w:trPr>
          <w:trHeight w:val="1883"/>
        </w:trPr>
        <w:tc>
          <w:tcPr>
            <w:tcW w:w="7774" w:type="dxa"/>
            <w:gridSpan w:val="2"/>
          </w:tcPr>
          <w:p w:rsidR="00340FD3" w:rsidRPr="000C43E5" w:rsidRDefault="00340FD3" w:rsidP="00340FD3">
            <w:pPr>
              <w:pStyle w:val="Title"/>
              <w:rPr>
                <w:b w:val="0"/>
                <w:sz w:val="36"/>
                <w:szCs w:val="36"/>
              </w:rPr>
            </w:pPr>
            <w:r>
              <w:rPr>
                <w:b w:val="0"/>
                <w:sz w:val="56"/>
              </w:rPr>
              <w:t>SAJID ALI</w:t>
            </w:r>
            <w:r w:rsidRPr="000C43E5">
              <w:rPr>
                <w:b w:val="0"/>
                <w:sz w:val="30"/>
                <w:szCs w:val="30"/>
              </w:rPr>
              <w:br/>
            </w:r>
          </w:p>
          <w:p w:rsidR="00340FD3" w:rsidRPr="00D75662" w:rsidRDefault="00340FD3" w:rsidP="00340FD3">
            <w:pPr>
              <w:rPr>
                <w:sz w:val="20"/>
                <w:szCs w:val="20"/>
              </w:rPr>
            </w:pPr>
          </w:p>
          <w:p w:rsidR="00340FD3" w:rsidRPr="00D75662" w:rsidRDefault="00340FD3" w:rsidP="00340FD3">
            <w:pPr>
              <w:rPr>
                <w:sz w:val="20"/>
                <w:szCs w:val="20"/>
              </w:rPr>
            </w:pPr>
          </w:p>
          <w:p w:rsidR="00340FD3" w:rsidRPr="00D75662" w:rsidRDefault="00340FD3" w:rsidP="00340FD3">
            <w:pPr>
              <w:rPr>
                <w:sz w:val="20"/>
                <w:szCs w:val="20"/>
              </w:rPr>
            </w:pPr>
          </w:p>
          <w:p w:rsidR="00340FD3" w:rsidRPr="00D75662" w:rsidRDefault="00340FD3" w:rsidP="00340FD3">
            <w:pPr>
              <w:rPr>
                <w:sz w:val="20"/>
                <w:szCs w:val="20"/>
              </w:rPr>
            </w:pPr>
          </w:p>
        </w:tc>
        <w:tc>
          <w:tcPr>
            <w:tcW w:w="2981" w:type="dxa"/>
            <w:vMerge w:val="restart"/>
            <w:vAlign w:val="bottom"/>
          </w:tcPr>
          <w:p w:rsidR="00340FD3" w:rsidRDefault="003778A5" w:rsidP="00340FD3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F85C900" wp14:editId="0A7CCB5C">
                  <wp:extent cx="1619250" cy="21797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982" cy="218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0FD3" w:rsidRDefault="00340FD3" w:rsidP="00340FD3">
            <w:pPr>
              <w:jc w:val="center"/>
              <w:rPr>
                <w:sz w:val="16"/>
                <w:szCs w:val="16"/>
              </w:rPr>
            </w:pPr>
          </w:p>
          <w:p w:rsidR="00340FD3" w:rsidRPr="00D75662" w:rsidRDefault="00340FD3" w:rsidP="00340FD3">
            <w:pPr>
              <w:jc w:val="center"/>
              <w:rPr>
                <w:sz w:val="16"/>
                <w:szCs w:val="16"/>
              </w:rPr>
            </w:pPr>
          </w:p>
        </w:tc>
      </w:tr>
      <w:tr w:rsidR="00340FD3" w:rsidRPr="00D75662" w:rsidTr="00340FD3">
        <w:trPr>
          <w:trHeight w:val="567"/>
        </w:trPr>
        <w:tc>
          <w:tcPr>
            <w:tcW w:w="5923" w:type="dxa"/>
          </w:tcPr>
          <w:p w:rsidR="00340FD3" w:rsidRDefault="00340FD3" w:rsidP="00340FD3">
            <w:pPr>
              <w:pStyle w:val="Heading2"/>
              <w:pBdr>
                <w:top w:val="none" w:sz="0" w:space="0" w:color="auto"/>
              </w:pBdr>
              <w:rPr>
                <w:sz w:val="18"/>
                <w:szCs w:val="18"/>
              </w:rPr>
            </w:pPr>
          </w:p>
          <w:p w:rsidR="00340FD3" w:rsidRPr="00C40A75" w:rsidRDefault="00340FD3" w:rsidP="00340FD3">
            <w:pPr>
              <w:pStyle w:val="Heading2"/>
              <w:pBdr>
                <w:top w:val="none" w:sz="0" w:space="0" w:color="auto"/>
              </w:pBdr>
              <w:rPr>
                <w:sz w:val="24"/>
                <w:szCs w:val="24"/>
              </w:rPr>
            </w:pPr>
            <w:r w:rsidRPr="00C40A75">
              <w:rPr>
                <w:sz w:val="24"/>
                <w:szCs w:val="24"/>
              </w:rPr>
              <w:t>Career objectives</w:t>
            </w:r>
            <w:r>
              <w:rPr>
                <w:sz w:val="24"/>
                <w:szCs w:val="24"/>
              </w:rPr>
              <w:t>:</w:t>
            </w:r>
          </w:p>
          <w:p w:rsidR="00340FD3" w:rsidRPr="00340FD3" w:rsidRDefault="00340FD3" w:rsidP="00340FD3">
            <w:pPr>
              <w:rPr>
                <w:sz w:val="18"/>
                <w:szCs w:val="18"/>
              </w:rPr>
            </w:pPr>
            <w:r>
              <w:rPr>
                <w:sz w:val="20"/>
                <w:szCs w:val="18"/>
              </w:rPr>
              <w:t xml:space="preserve">        </w:t>
            </w:r>
            <w:r w:rsidRPr="000C43E5">
              <w:rPr>
                <w:rFonts w:cstheme="minorHAnsi"/>
                <w:sz w:val="24"/>
                <w:szCs w:val="18"/>
              </w:rPr>
              <w:t>Organized, energetic with demonstrated leadership strengths and proven ability to manage multiple responsibilities in a fast-paced environment with strict deadlines. A responsible challenging environment where i can utilize knowledge and skill in a perfect balance that will make meaningful contribution to the organization and my career.</w:t>
            </w:r>
          </w:p>
        </w:tc>
        <w:tc>
          <w:tcPr>
            <w:tcW w:w="185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  <w:tc>
          <w:tcPr>
            <w:tcW w:w="2981" w:type="dxa"/>
            <w:vMerge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77"/>
        </w:trPr>
        <w:tc>
          <w:tcPr>
            <w:tcW w:w="5923" w:type="dxa"/>
            <w:vMerge w:val="restart"/>
          </w:tcPr>
          <w:p w:rsidR="00340FD3" w:rsidRPr="00C40A75" w:rsidRDefault="00340FD3" w:rsidP="00340FD3">
            <w:pPr>
              <w:pStyle w:val="Heading2"/>
              <w:jc w:val="both"/>
              <w:rPr>
                <w:sz w:val="24"/>
                <w:szCs w:val="24"/>
              </w:rPr>
            </w:pPr>
            <w:r w:rsidRPr="00C40A75">
              <w:rPr>
                <w:sz w:val="24"/>
                <w:szCs w:val="24"/>
              </w:rPr>
              <w:t xml:space="preserve"> Experience</w:t>
            </w:r>
            <w:r>
              <w:rPr>
                <w:sz w:val="24"/>
                <w:szCs w:val="24"/>
              </w:rPr>
              <w:t>:</w:t>
            </w:r>
          </w:p>
          <w:p w:rsidR="00340FD3" w:rsidRPr="000C43E5" w:rsidRDefault="00340FD3" w:rsidP="00340FD3">
            <w:pPr>
              <w:jc w:val="both"/>
              <w:rPr>
                <w:sz w:val="24"/>
              </w:rPr>
            </w:pP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</w:t>
            </w:r>
            <w:proofErr w:type="spellStart"/>
            <w:r w:rsidRPr="000C43E5">
              <w:rPr>
                <w:sz w:val="24"/>
              </w:rPr>
              <w:t>Parvan</w:t>
            </w:r>
            <w:proofErr w:type="spellEnd"/>
            <w:r w:rsidRPr="000C43E5">
              <w:rPr>
                <w:sz w:val="24"/>
              </w:rPr>
              <w:t xml:space="preserve"> Academy, Nagar Colony, </w:t>
            </w:r>
            <w:proofErr w:type="spellStart"/>
            <w:r w:rsidRPr="000C43E5">
              <w:rPr>
                <w:sz w:val="24"/>
              </w:rPr>
              <w:t>Gilgit</w:t>
            </w:r>
            <w:proofErr w:type="spellEnd"/>
            <w:r w:rsidRPr="000C43E5">
              <w:rPr>
                <w:sz w:val="24"/>
              </w:rPr>
              <w:t xml:space="preserve">. I worked as a math teacher in </w:t>
            </w:r>
            <w:proofErr w:type="spellStart"/>
            <w:r w:rsidRPr="000C43E5">
              <w:rPr>
                <w:sz w:val="24"/>
              </w:rPr>
              <w:t>parvan</w:t>
            </w:r>
            <w:proofErr w:type="spellEnd"/>
            <w:r w:rsidRPr="000C43E5">
              <w:rPr>
                <w:sz w:val="24"/>
              </w:rPr>
              <w:t xml:space="preserve"> academy for almost 6 months.</w:t>
            </w:r>
          </w:p>
          <w:p w:rsidR="00340FD3" w:rsidRPr="000C43E5" w:rsidRDefault="00340FD3" w:rsidP="00340FD3">
            <w:pPr>
              <w:jc w:val="both"/>
              <w:rPr>
                <w:sz w:val="24"/>
              </w:rPr>
            </w:pPr>
            <w:r w:rsidRPr="000C43E5">
              <w:rPr>
                <w:sz w:val="24"/>
              </w:rPr>
              <w:t xml:space="preserve"> </w:t>
            </w: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Boys Middle School, </w:t>
            </w:r>
            <w:proofErr w:type="spellStart"/>
            <w:r w:rsidRPr="000C43E5">
              <w:rPr>
                <w:sz w:val="24"/>
              </w:rPr>
              <w:t>Miacher</w:t>
            </w:r>
            <w:proofErr w:type="spellEnd"/>
            <w:r w:rsidRPr="000C43E5">
              <w:rPr>
                <w:sz w:val="24"/>
              </w:rPr>
              <w:t xml:space="preserve">. I worked as a math teacher in </w:t>
            </w:r>
            <w:proofErr w:type="gramStart"/>
            <w:r w:rsidRPr="000C43E5">
              <w:rPr>
                <w:sz w:val="24"/>
              </w:rPr>
              <w:t>boys</w:t>
            </w:r>
            <w:proofErr w:type="gramEnd"/>
            <w:r w:rsidRPr="000C43E5">
              <w:rPr>
                <w:sz w:val="24"/>
              </w:rPr>
              <w:t xml:space="preserve"> middle school for almost 3 months.</w:t>
            </w:r>
          </w:p>
          <w:p w:rsidR="00340FD3" w:rsidRPr="000C43E5" w:rsidRDefault="00340FD3" w:rsidP="00340FD3">
            <w:pPr>
              <w:jc w:val="both"/>
              <w:rPr>
                <w:sz w:val="24"/>
              </w:rPr>
            </w:pP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 Al-</w:t>
            </w:r>
            <w:proofErr w:type="spellStart"/>
            <w:r w:rsidRPr="000C43E5">
              <w:rPr>
                <w:sz w:val="24"/>
              </w:rPr>
              <w:t>Qaim</w:t>
            </w:r>
            <w:proofErr w:type="spellEnd"/>
            <w:r w:rsidRPr="000C43E5">
              <w:rPr>
                <w:sz w:val="24"/>
              </w:rPr>
              <w:t xml:space="preserve"> Institute Of Modern Education, </w:t>
            </w:r>
            <w:proofErr w:type="spellStart"/>
            <w:r w:rsidRPr="000C43E5">
              <w:rPr>
                <w:sz w:val="24"/>
              </w:rPr>
              <w:t>danyore</w:t>
            </w:r>
            <w:proofErr w:type="spellEnd"/>
            <w:r w:rsidRPr="000C43E5">
              <w:rPr>
                <w:sz w:val="24"/>
              </w:rPr>
              <w:t xml:space="preserve"> i worked as a math teacher in al –</w:t>
            </w:r>
            <w:proofErr w:type="spellStart"/>
            <w:r w:rsidRPr="000C43E5">
              <w:rPr>
                <w:sz w:val="24"/>
              </w:rPr>
              <w:t>qaim</w:t>
            </w:r>
            <w:proofErr w:type="spellEnd"/>
            <w:r w:rsidRPr="000C43E5">
              <w:rPr>
                <w:sz w:val="24"/>
              </w:rPr>
              <w:t xml:space="preserve"> for almost one year.</w:t>
            </w:r>
          </w:p>
          <w:p w:rsidR="00340FD3" w:rsidRPr="000C43E5" w:rsidRDefault="00340FD3" w:rsidP="00340FD3">
            <w:pPr>
              <w:jc w:val="both"/>
              <w:rPr>
                <w:sz w:val="20"/>
                <w:szCs w:val="18"/>
              </w:rPr>
            </w:pPr>
            <w:r w:rsidRPr="000C43E5">
              <w:rPr>
                <w:sz w:val="24"/>
              </w:rPr>
              <w:t xml:space="preserve"> </w:t>
            </w: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Air Foundation School System, </w:t>
            </w:r>
            <w:proofErr w:type="spellStart"/>
            <w:r w:rsidRPr="000C43E5">
              <w:rPr>
                <w:sz w:val="24"/>
              </w:rPr>
              <w:t>Danyore</w:t>
            </w:r>
            <w:proofErr w:type="spellEnd"/>
            <w:r w:rsidRPr="000C43E5">
              <w:rPr>
                <w:sz w:val="24"/>
              </w:rPr>
              <w:t xml:space="preserve"> i am currently working as a math teacher in air foundation from march to till date.</w:t>
            </w:r>
          </w:p>
          <w:p w:rsidR="00340FD3" w:rsidRPr="00D75662" w:rsidRDefault="00340FD3" w:rsidP="00340FD3">
            <w:pPr>
              <w:rPr>
                <w:sz w:val="18"/>
                <w:szCs w:val="18"/>
              </w:rPr>
            </w:pPr>
          </w:p>
          <w:p w:rsidR="00340FD3" w:rsidRPr="00C40A75" w:rsidRDefault="00340FD3" w:rsidP="00340FD3">
            <w:pPr>
              <w:pStyle w:val="Heading2"/>
              <w:rPr>
                <w:sz w:val="24"/>
                <w:szCs w:val="24"/>
              </w:rPr>
            </w:pPr>
            <w:r w:rsidRPr="00C40A75">
              <w:rPr>
                <w:sz w:val="24"/>
                <w:szCs w:val="24"/>
              </w:rPr>
              <w:t>Education</w:t>
            </w:r>
            <w:r>
              <w:rPr>
                <w:sz w:val="24"/>
                <w:szCs w:val="24"/>
              </w:rPr>
              <w:t>:</w:t>
            </w:r>
          </w:p>
          <w:p w:rsidR="00340FD3" w:rsidRPr="00DC7FED" w:rsidRDefault="00340FD3" w:rsidP="00340FD3">
            <w:pPr>
              <w:jc w:val="both"/>
            </w:pPr>
            <w:r w:rsidRPr="00C40A75">
              <w:rPr>
                <w:sz w:val="24"/>
                <w:szCs w:val="24"/>
              </w:rPr>
              <w:t xml:space="preserve"> </w:t>
            </w:r>
            <w:r w:rsidRPr="00DC7FED">
              <w:sym w:font="Symbol" w:char="F0B7"/>
            </w:r>
            <w:proofErr w:type="spellStart"/>
            <w:r w:rsidRPr="00DC7FED">
              <w:t>Bs</w:t>
            </w:r>
            <w:proofErr w:type="spellEnd"/>
            <w:r w:rsidRPr="00DC7FED">
              <w:t xml:space="preserve"> </w:t>
            </w:r>
            <w:proofErr w:type="spellStart"/>
            <w:r w:rsidRPr="00DC7FED">
              <w:t>Hons</w:t>
            </w:r>
            <w:proofErr w:type="spellEnd"/>
            <w:r w:rsidRPr="00DC7FED">
              <w:t xml:space="preserve">. Karakoram </w:t>
            </w:r>
            <w:proofErr w:type="gramStart"/>
            <w:r w:rsidRPr="00DC7FED">
              <w:t xml:space="preserve">International </w:t>
            </w:r>
            <w:r>
              <w:t xml:space="preserve"> </w:t>
            </w:r>
            <w:r w:rsidRPr="00DC7FED">
              <w:t>University</w:t>
            </w:r>
            <w:proofErr w:type="gramEnd"/>
            <w:r w:rsidRPr="00DC7FED">
              <w:t xml:space="preserve">, </w:t>
            </w:r>
            <w:proofErr w:type="spellStart"/>
            <w:r w:rsidRPr="00DC7FED">
              <w:t>Gilgit</w:t>
            </w:r>
            <w:proofErr w:type="spellEnd"/>
            <w:r w:rsidRPr="00DC7FED">
              <w:t>. (2020)</w:t>
            </w:r>
          </w:p>
          <w:p w:rsidR="00340FD3" w:rsidRPr="00DC7FED" w:rsidRDefault="00340FD3" w:rsidP="00340FD3">
            <w:pPr>
              <w:jc w:val="both"/>
            </w:pPr>
            <w:r w:rsidRPr="00DC7FED">
              <w:t xml:space="preserve"> </w:t>
            </w:r>
            <w:r w:rsidRPr="00DC7FED">
              <w:sym w:font="Symbol" w:char="F0B7"/>
            </w:r>
            <w:r w:rsidRPr="00DC7FED">
              <w:t xml:space="preserve"> </w:t>
            </w:r>
            <w:proofErr w:type="spellStart"/>
            <w:r w:rsidRPr="00DC7FED">
              <w:t>Fsc</w:t>
            </w:r>
            <w:proofErr w:type="spellEnd"/>
            <w:r w:rsidRPr="00DC7FED">
              <w:t xml:space="preserve">, </w:t>
            </w:r>
            <w:proofErr w:type="spellStart"/>
            <w:r w:rsidRPr="00DC7FED">
              <w:t>Fbise</w:t>
            </w:r>
            <w:proofErr w:type="spellEnd"/>
            <w:r w:rsidRPr="00DC7FED">
              <w:t>, Islamabad. (2015)</w:t>
            </w:r>
          </w:p>
          <w:p w:rsidR="00340FD3" w:rsidRPr="00DC7FED" w:rsidRDefault="00340FD3" w:rsidP="00340FD3">
            <w:pPr>
              <w:jc w:val="both"/>
            </w:pPr>
            <w:r w:rsidRPr="00DC7FED">
              <w:t xml:space="preserve"> </w:t>
            </w:r>
            <w:r w:rsidRPr="00DC7FED">
              <w:sym w:font="Symbol" w:char="F0B7"/>
            </w:r>
            <w:r w:rsidRPr="00DC7FED">
              <w:t xml:space="preserve"> </w:t>
            </w:r>
            <w:proofErr w:type="spellStart"/>
            <w:r w:rsidRPr="00DC7FED">
              <w:t>Ssc</w:t>
            </w:r>
            <w:proofErr w:type="spellEnd"/>
            <w:r w:rsidRPr="00DC7FED">
              <w:t xml:space="preserve">, </w:t>
            </w:r>
            <w:proofErr w:type="spellStart"/>
            <w:r w:rsidRPr="00DC7FED">
              <w:t>Bise</w:t>
            </w:r>
            <w:proofErr w:type="spellEnd"/>
            <w:r w:rsidRPr="00DC7FED">
              <w:t>, Rawalpindi.  (2013)</w:t>
            </w:r>
          </w:p>
          <w:p w:rsidR="00340FD3" w:rsidRPr="00C40A75" w:rsidRDefault="00340FD3" w:rsidP="00340FD3">
            <w:pPr>
              <w:pStyle w:val="Heading2"/>
              <w:rPr>
                <w:sz w:val="24"/>
                <w:szCs w:val="24"/>
              </w:rPr>
            </w:pPr>
            <w:r w:rsidRPr="00C40A75">
              <w:rPr>
                <w:sz w:val="24"/>
                <w:szCs w:val="24"/>
              </w:rPr>
              <w:t>Skills</w:t>
            </w:r>
            <w:r>
              <w:rPr>
                <w:sz w:val="24"/>
                <w:szCs w:val="24"/>
              </w:rPr>
              <w:t>:</w:t>
            </w:r>
            <w:r w:rsidRPr="00C40A75">
              <w:rPr>
                <w:sz w:val="24"/>
                <w:szCs w:val="24"/>
              </w:rPr>
              <w:t xml:space="preserve"> </w:t>
            </w:r>
          </w:p>
          <w:p w:rsidR="00340FD3" w:rsidRPr="00DC7FED" w:rsidRDefault="00340FD3" w:rsidP="00340FD3">
            <w:pPr>
              <w:rPr>
                <w:szCs w:val="24"/>
              </w:rPr>
            </w:pP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Writing skills</w:t>
            </w:r>
            <w:r>
              <w:rPr>
                <w:szCs w:val="24"/>
              </w:rPr>
              <w:t xml:space="preserve">                       </w:t>
            </w: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Activity planning</w:t>
            </w:r>
          </w:p>
          <w:p w:rsidR="00340FD3" w:rsidRPr="00DC7FED" w:rsidRDefault="00340FD3" w:rsidP="00340FD3">
            <w:pPr>
              <w:rPr>
                <w:szCs w:val="24"/>
              </w:rPr>
            </w:pP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Creative thinking </w:t>
            </w:r>
            <w:r>
              <w:rPr>
                <w:szCs w:val="24"/>
              </w:rPr>
              <w:t xml:space="preserve">               </w:t>
            </w: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Analytical thinking </w:t>
            </w:r>
          </w:p>
          <w:p w:rsidR="00340FD3" w:rsidRPr="00DC7FED" w:rsidRDefault="00340FD3" w:rsidP="00340FD3">
            <w:pPr>
              <w:ind w:right="-828"/>
              <w:rPr>
                <w:szCs w:val="24"/>
              </w:rPr>
            </w:pP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Query response </w:t>
            </w:r>
            <w:r>
              <w:rPr>
                <w:szCs w:val="24"/>
              </w:rPr>
              <w:t xml:space="preserve">                </w:t>
            </w:r>
            <w:r w:rsidRPr="00DC7FED">
              <w:rPr>
                <w:szCs w:val="24"/>
              </w:rPr>
              <w:sym w:font="Symbol" w:char="F0B7"/>
            </w:r>
            <w:r w:rsidRPr="00DC7FED">
              <w:rPr>
                <w:szCs w:val="24"/>
              </w:rPr>
              <w:t xml:space="preserve"> Personnel management</w:t>
            </w:r>
          </w:p>
          <w:p w:rsidR="00340FD3" w:rsidRPr="00C40A75" w:rsidRDefault="00340FD3" w:rsidP="00340FD3">
            <w:pPr>
              <w:pStyle w:val="Heading2"/>
              <w:rPr>
                <w:color w:val="404040" w:themeColor="text1" w:themeTint="BF"/>
                <w:sz w:val="24"/>
                <w:szCs w:val="24"/>
              </w:rPr>
            </w:pPr>
            <w:r w:rsidRPr="00C40A75">
              <w:rPr>
                <w:sz w:val="24"/>
                <w:szCs w:val="24"/>
              </w:rPr>
              <w:t>Courses:</w:t>
            </w:r>
          </w:p>
          <w:p w:rsidR="00340FD3" w:rsidRPr="000C43E5" w:rsidRDefault="00340FD3" w:rsidP="00340FD3">
            <w:pPr>
              <w:rPr>
                <w:sz w:val="24"/>
              </w:rPr>
            </w:pP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</w:t>
            </w:r>
            <w:proofErr w:type="spellStart"/>
            <w:r w:rsidRPr="000C43E5">
              <w:rPr>
                <w:sz w:val="24"/>
              </w:rPr>
              <w:t>Css</w:t>
            </w:r>
            <w:proofErr w:type="spellEnd"/>
            <w:r w:rsidRPr="000C43E5">
              <w:rPr>
                <w:sz w:val="24"/>
              </w:rPr>
              <w:t xml:space="preserve"> Eng. Language &amp; Comp. Skill Development Academy, </w:t>
            </w:r>
            <w:proofErr w:type="spellStart"/>
            <w:r w:rsidRPr="000C43E5">
              <w:rPr>
                <w:sz w:val="24"/>
              </w:rPr>
              <w:t>Danyore</w:t>
            </w:r>
            <w:proofErr w:type="spellEnd"/>
            <w:r w:rsidRPr="000C43E5">
              <w:rPr>
                <w:sz w:val="24"/>
              </w:rPr>
              <w:t>. I have successfully completed six months Computer course.</w:t>
            </w:r>
          </w:p>
          <w:p w:rsidR="00340FD3" w:rsidRPr="000C43E5" w:rsidRDefault="00340FD3" w:rsidP="00340FD3">
            <w:pPr>
              <w:rPr>
                <w:sz w:val="24"/>
              </w:rPr>
            </w:pPr>
            <w:r w:rsidRPr="000C43E5">
              <w:rPr>
                <w:sz w:val="24"/>
              </w:rPr>
              <w:t xml:space="preserve"> </w:t>
            </w:r>
            <w:r w:rsidRPr="000C43E5">
              <w:rPr>
                <w:sz w:val="24"/>
              </w:rPr>
              <w:sym w:font="Symbol" w:char="F0B7"/>
            </w:r>
            <w:r w:rsidRPr="000C43E5">
              <w:rPr>
                <w:sz w:val="24"/>
              </w:rPr>
              <w:t xml:space="preserve"> OXFORD UNIVERSITY PRESS</w:t>
            </w:r>
            <w:r w:rsidRPr="000C43E5">
              <w:rPr>
                <w:sz w:val="24"/>
              </w:rPr>
              <w:sym w:font="Symbol" w:char="F020"/>
            </w:r>
            <w:r w:rsidRPr="000C43E5">
              <w:rPr>
                <w:sz w:val="24"/>
              </w:rPr>
              <w:t xml:space="preserve"> I have attended workshop on “Classroom Management” arranged by Oxford university press.</w:t>
            </w:r>
          </w:p>
          <w:p w:rsidR="00340FD3" w:rsidRPr="00C40A75" w:rsidRDefault="00340FD3" w:rsidP="00340FD3">
            <w:pPr>
              <w:rPr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851" w:type="dxa"/>
            <w:vMerge w:val="restart"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77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77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77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80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523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  <w:r w:rsidRPr="00D75662">
              <w:rPr>
                <w:sz w:val="18"/>
                <w:szCs w:val="18"/>
              </w:rPr>
              <w:t>Language Skills</w:t>
            </w:r>
          </w:p>
          <w:p w:rsidR="00340FD3" w:rsidRPr="00D75662" w:rsidRDefault="00340FD3" w:rsidP="00340FD3">
            <w:pPr>
              <w:pStyle w:val="ListParagraph"/>
              <w:numPr>
                <w:ilvl w:val="0"/>
                <w:numId w:val="39"/>
              </w:numPr>
              <w:ind w:right="-356"/>
              <w:rPr>
                <w:sz w:val="18"/>
                <w:szCs w:val="18"/>
              </w:rPr>
            </w:pPr>
            <w:r w:rsidRPr="00D75662">
              <w:rPr>
                <w:sz w:val="18"/>
                <w:szCs w:val="18"/>
              </w:rPr>
              <w:t>Urdu</w:t>
            </w:r>
          </w:p>
          <w:p w:rsidR="00340FD3" w:rsidRPr="00D75662" w:rsidRDefault="00340FD3" w:rsidP="00340FD3">
            <w:pPr>
              <w:pStyle w:val="ListParagraph"/>
              <w:numPr>
                <w:ilvl w:val="0"/>
                <w:numId w:val="39"/>
              </w:numPr>
              <w:ind w:right="-356"/>
              <w:rPr>
                <w:sz w:val="18"/>
                <w:szCs w:val="18"/>
              </w:rPr>
            </w:pPr>
            <w:r w:rsidRPr="00D75662">
              <w:rPr>
                <w:sz w:val="18"/>
                <w:szCs w:val="18"/>
              </w:rPr>
              <w:t>English</w:t>
            </w:r>
          </w:p>
          <w:p w:rsidR="00340FD3" w:rsidRDefault="00340FD3" w:rsidP="00340FD3">
            <w:pPr>
              <w:pStyle w:val="ListParagraph"/>
              <w:numPr>
                <w:ilvl w:val="0"/>
                <w:numId w:val="39"/>
              </w:numPr>
              <w:ind w:right="-356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Brushahki</w:t>
            </w:r>
            <w:proofErr w:type="spellEnd"/>
          </w:p>
          <w:p w:rsidR="00340FD3" w:rsidRDefault="00340FD3" w:rsidP="00340FD3">
            <w:pPr>
              <w:pStyle w:val="ListParagraph"/>
              <w:numPr>
                <w:ilvl w:val="0"/>
                <w:numId w:val="39"/>
              </w:numPr>
              <w:ind w:right="-356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Shina</w:t>
            </w:r>
            <w:proofErr w:type="spellEnd"/>
          </w:p>
          <w:p w:rsidR="00340FD3" w:rsidRPr="00340FD3" w:rsidRDefault="00340FD3" w:rsidP="00340FD3">
            <w:pPr>
              <w:pStyle w:val="Heading2"/>
              <w:rPr>
                <w:sz w:val="18"/>
                <w:szCs w:val="18"/>
              </w:rPr>
            </w:pPr>
          </w:p>
          <w:p w:rsidR="00340FD3" w:rsidRPr="00340FD3" w:rsidRDefault="00340FD3" w:rsidP="00340FD3">
            <w:pPr>
              <w:rPr>
                <w:rFonts w:asciiTheme="majorHAnsi" w:hAnsiTheme="majorHAnsi"/>
                <w:b/>
                <w:color w:val="202B6A" w:themeColor="accent1"/>
                <w:sz w:val="18"/>
                <w:szCs w:val="18"/>
              </w:rPr>
            </w:pPr>
            <w:r w:rsidRPr="00340FD3">
              <w:rPr>
                <w:rFonts w:asciiTheme="majorHAnsi" w:hAnsiTheme="majorHAnsi"/>
                <w:b/>
                <w:color w:val="202B6A" w:themeColor="accent1"/>
                <w:sz w:val="18"/>
                <w:szCs w:val="18"/>
              </w:rPr>
              <w:t>Conclusion and Declaration</w:t>
            </w:r>
          </w:p>
          <w:p w:rsidR="00340FD3" w:rsidRDefault="00340FD3" w:rsidP="00340FD3">
            <w:pPr>
              <w:jc w:val="both"/>
              <w:rPr>
                <w:rFonts w:ascii="Arial" w:hAnsi="Arial"/>
                <w:b/>
                <w:sz w:val="20"/>
                <w:szCs w:val="18"/>
              </w:rPr>
            </w:pPr>
            <w:r w:rsidRPr="003956C6">
              <w:rPr>
                <w:rFonts w:ascii="Arial" w:hAnsi="Arial"/>
                <w:b/>
                <w:sz w:val="20"/>
                <w:szCs w:val="18"/>
              </w:rPr>
              <w:t xml:space="preserve">         </w:t>
            </w:r>
          </w:p>
          <w:p w:rsidR="00340FD3" w:rsidRPr="003956C6" w:rsidRDefault="00340FD3" w:rsidP="00340FD3">
            <w:pPr>
              <w:jc w:val="both"/>
              <w:rPr>
                <w:sz w:val="20"/>
                <w:szCs w:val="18"/>
              </w:rPr>
            </w:pPr>
            <w:r w:rsidRPr="003956C6">
              <w:rPr>
                <w:rFonts w:ascii="Arial" w:hAnsi="Arial"/>
                <w:b/>
                <w:sz w:val="20"/>
                <w:szCs w:val="18"/>
              </w:rPr>
              <w:t xml:space="preserve">    </w:t>
            </w:r>
            <w:r w:rsidRPr="003956C6">
              <w:rPr>
                <w:sz w:val="20"/>
                <w:szCs w:val="18"/>
              </w:rPr>
              <w:t>It is hereby declared that the above-furnished information is true and correct to the best of my knowledge and belief.</w:t>
            </w:r>
          </w:p>
          <w:p w:rsidR="00340FD3" w:rsidRDefault="00340FD3" w:rsidP="00340FD3">
            <w:pPr>
              <w:pStyle w:val="Heading2"/>
              <w:rPr>
                <w:sz w:val="18"/>
                <w:szCs w:val="18"/>
              </w:rPr>
            </w:pPr>
          </w:p>
          <w:p w:rsidR="00340FD3" w:rsidRPr="00D75662" w:rsidRDefault="00340FD3" w:rsidP="00340FD3">
            <w:pPr>
              <w:pStyle w:val="Heading2"/>
              <w:rPr>
                <w:sz w:val="18"/>
                <w:szCs w:val="18"/>
              </w:rPr>
            </w:pPr>
            <w:r w:rsidRPr="00D75662">
              <w:rPr>
                <w:sz w:val="18"/>
                <w:szCs w:val="18"/>
              </w:rPr>
              <w:t>Contact</w:t>
            </w:r>
          </w:p>
        </w:tc>
      </w:tr>
      <w:tr w:rsidR="00340FD3" w:rsidRPr="00D75662" w:rsidTr="00340FD3">
        <w:trPr>
          <w:trHeight w:val="490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  <w:vAlign w:val="center"/>
          </w:tcPr>
          <w:p w:rsidR="00340FD3" w:rsidRPr="00D75662" w:rsidRDefault="00340FD3" w:rsidP="00340FD3">
            <w:pPr>
              <w:pStyle w:val="Information"/>
              <w:rPr>
                <w:sz w:val="18"/>
                <w:szCs w:val="18"/>
              </w:rPr>
            </w:pPr>
            <w:r w:rsidRPr="00D75662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C8D852" wp14:editId="481F8C0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" o:spid="_x0000_s1026" alt="Description: GPS icon" style="position:absolute;margin-left:.65pt;margin-top:3.5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>
              <w:t xml:space="preserve"> </w:t>
            </w:r>
            <w:proofErr w:type="spellStart"/>
            <w:r>
              <w:t>Hatami</w:t>
            </w:r>
            <w:proofErr w:type="spellEnd"/>
            <w:r>
              <w:t xml:space="preserve"> bakers near CPO Nagar colony </w:t>
            </w:r>
            <w:proofErr w:type="spellStart"/>
            <w:r>
              <w:t>Gilgit</w:t>
            </w:r>
            <w:proofErr w:type="spellEnd"/>
            <w:r>
              <w:t xml:space="preserve">, </w:t>
            </w:r>
            <w:proofErr w:type="spellStart"/>
            <w:r>
              <w:t>Baltistan</w:t>
            </w:r>
            <w:proofErr w:type="spellEnd"/>
            <w:r>
              <w:t>.</w:t>
            </w:r>
          </w:p>
          <w:p w:rsidR="00340FD3" w:rsidRPr="00D75662" w:rsidRDefault="00340FD3" w:rsidP="00340FD3">
            <w:pPr>
              <w:pStyle w:val="Information"/>
              <w:rPr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490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  <w:vAlign w:val="center"/>
          </w:tcPr>
          <w:p w:rsidR="00340FD3" w:rsidRDefault="00340FD3" w:rsidP="00340FD3">
            <w:pPr>
              <w:pStyle w:val="Information"/>
            </w:pPr>
            <w:r w:rsidRPr="00D75662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D4C5C0E" wp14:editId="757492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" o:spid="_x0000_s1026" alt="Description: Phone icon" style="position:absolute;margin-left:0;margin-top:-.9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>
              <w:rPr>
                <w:sz w:val="18"/>
                <w:szCs w:val="18"/>
              </w:rPr>
              <w:t>035</w:t>
            </w:r>
            <w:r>
              <w:t>5-5331332</w:t>
            </w:r>
          </w:p>
          <w:p w:rsidR="00340FD3" w:rsidRPr="00D75662" w:rsidRDefault="00340FD3" w:rsidP="00340FD3">
            <w:pPr>
              <w:pStyle w:val="Information"/>
              <w:rPr>
                <w:sz w:val="18"/>
                <w:szCs w:val="18"/>
              </w:rPr>
            </w:pPr>
          </w:p>
          <w:p w:rsidR="00340FD3" w:rsidRPr="00D75662" w:rsidRDefault="00340FD3" w:rsidP="00340FD3">
            <w:pPr>
              <w:pStyle w:val="Information"/>
              <w:numPr>
                <w:ilvl w:val="0"/>
                <w:numId w:val="3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>
              <w:t>+92-355-5331332</w:t>
            </w:r>
          </w:p>
          <w:p w:rsidR="00340FD3" w:rsidRPr="00D75662" w:rsidRDefault="00340FD3" w:rsidP="00340FD3">
            <w:pPr>
              <w:pStyle w:val="Information"/>
              <w:ind w:left="360"/>
              <w:rPr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490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  <w:vAlign w:val="center"/>
          </w:tcPr>
          <w:p w:rsidR="00340FD3" w:rsidRPr="00D75662" w:rsidRDefault="00340FD3" w:rsidP="00340FD3">
            <w:pPr>
              <w:pStyle w:val="Information"/>
              <w:ind w:left="0"/>
              <w:rPr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490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  <w:vAlign w:val="center"/>
          </w:tcPr>
          <w:p w:rsidR="00340FD3" w:rsidRPr="00D75662" w:rsidRDefault="00340FD3" w:rsidP="00340FD3">
            <w:pPr>
              <w:pStyle w:val="Information"/>
              <w:ind w:left="0"/>
              <w:rPr>
                <w:sz w:val="18"/>
                <w:szCs w:val="18"/>
              </w:rPr>
            </w:pPr>
          </w:p>
        </w:tc>
      </w:tr>
      <w:tr w:rsidR="00340FD3" w:rsidRPr="00D75662" w:rsidTr="00340FD3">
        <w:trPr>
          <w:trHeight w:val="688"/>
        </w:trPr>
        <w:tc>
          <w:tcPr>
            <w:tcW w:w="5923" w:type="dxa"/>
            <w:vMerge/>
          </w:tcPr>
          <w:p w:rsidR="00340FD3" w:rsidRPr="00D75662" w:rsidRDefault="00340FD3" w:rsidP="00340FD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18"/>
                <w:szCs w:val="18"/>
              </w:rPr>
            </w:pPr>
          </w:p>
        </w:tc>
        <w:tc>
          <w:tcPr>
            <w:tcW w:w="1851" w:type="dxa"/>
            <w:vMerge/>
          </w:tcPr>
          <w:p w:rsidR="00340FD3" w:rsidRPr="00D75662" w:rsidRDefault="00340FD3" w:rsidP="00340FD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18"/>
                <w:szCs w:val="18"/>
              </w:rPr>
            </w:pPr>
          </w:p>
        </w:tc>
        <w:tc>
          <w:tcPr>
            <w:tcW w:w="2981" w:type="dxa"/>
          </w:tcPr>
          <w:p w:rsidR="00340FD3" w:rsidRPr="009865FE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  <w:p w:rsidR="00340FD3" w:rsidRPr="009865FE" w:rsidRDefault="00340FD3" w:rsidP="00340FD3">
            <w:pPr>
              <w:rPr>
                <w:rFonts w:ascii="Arial" w:hAnsi="Arial"/>
                <w:sz w:val="18"/>
                <w:szCs w:val="18"/>
              </w:rPr>
            </w:pPr>
          </w:p>
        </w:tc>
      </w:tr>
    </w:tbl>
    <w:p w:rsidR="00CE6104" w:rsidRPr="00C40A75" w:rsidRDefault="00340FD3" w:rsidP="00DC7FED">
      <w:pPr>
        <w:rPr>
          <w:sz w:val="24"/>
          <w:szCs w:val="24"/>
        </w:rPr>
      </w:pPr>
      <w:r w:rsidRPr="000C43E5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21A69" wp14:editId="257BD76F">
                <wp:simplePos x="0" y="0"/>
                <wp:positionH relativeFrom="column">
                  <wp:posOffset>-725805</wp:posOffset>
                </wp:positionH>
                <wp:positionV relativeFrom="paragraph">
                  <wp:posOffset>314960</wp:posOffset>
                </wp:positionV>
                <wp:extent cx="3095625" cy="45719"/>
                <wp:effectExtent l="0" t="0" r="0" b="12065"/>
                <wp:wrapNone/>
                <wp:docPr id="5" name="Minus Sig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95625" cy="45719"/>
                        </a:xfrm>
                        <a:prstGeom prst="mathMinus">
                          <a:avLst/>
                        </a:prstGeom>
                        <a:solidFill>
                          <a:schemeClr val="accent2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Sign 5" o:spid="_x0000_s1026" style="position:absolute;margin-left:-57.15pt;margin-top:24.8pt;width:243.7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956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" path="m410325,17483r2274975,l2685300,28236r-2274975,l410325,17483xe" fillcolor="#ff7707 [3205]" strokecolor="#ff7707 [3205]" strokeweight="1pt">
                <v:stroke joinstyle="miter"/>
                <v:path arrowok="t" o:connecttype="custom" o:connectlocs="410325,17483;2685300,17483;2685300,28236;410325,28236;410325,17483" o:connectangles="0,0,0,0,0"/>
              </v:shape>
            </w:pict>
          </mc:Fallback>
        </mc:AlternateContent>
      </w:r>
    </w:p>
    <w:p w:rsidR="00AA1F6D" w:rsidRPr="00D75662" w:rsidRDefault="00AA1F6D">
      <w:pPr>
        <w:rPr>
          <w:sz w:val="18"/>
          <w:szCs w:val="18"/>
        </w:rPr>
      </w:pPr>
    </w:p>
    <w:sectPr w:rsidR="00AA1F6D" w:rsidRPr="00D75662" w:rsidSect="006E23B3">
      <w:headerReference w:type="default" r:id="rId12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CEC" w:rsidRDefault="00462CEC" w:rsidP="009129A0">
      <w:r>
        <w:separator/>
      </w:r>
    </w:p>
  </w:endnote>
  <w:endnote w:type="continuationSeparator" w:id="0">
    <w:p w:rsidR="00462CEC" w:rsidRDefault="00462CEC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851617-B9A0-4229-A0D9-75E66CF2A2D6}"/>
    <w:embedBold r:id="rId2" w:fontKey="{32874A8F-D9FA-41BC-9A24-68FF85C87F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CE31D30-3324-438F-8E32-4F63DECDDD7B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44E7D9FD-4A4A-4605-B770-D3FFE31005ED}"/>
    <w:embedBold r:id="rId5" w:fontKey="{76FCB089-A8BC-44D5-9BD8-443C2171DEC6}"/>
    <w:embedItalic r:id="rId6" w:fontKey="{DF169D91-9241-46D1-98A8-5A529E07404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8E0FE91-5743-47D5-8E71-404CCAEFDEC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C98492F-3D75-457B-990C-EB6BAE790D6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CEC" w:rsidRDefault="00462CEC" w:rsidP="009129A0">
      <w:r>
        <w:separator/>
      </w:r>
    </w:p>
  </w:footnote>
  <w:footnote w:type="continuationSeparator" w:id="0">
    <w:p w:rsidR="00462CEC" w:rsidRDefault="00462CEC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3311B5C" wp14:editId="1DF368D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8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06D7B00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9" type="#_x0000_t75" style="width:468pt;height:469.5pt" o:bullet="t">
        <v:imagedata r:id="rId1" o:title="WhatsApp"/>
      </v:shape>
    </w:pict>
  </w:numPicBullet>
  <w:numPicBullet w:numPicBulletId="1">
    <w:pict>
      <v:shape id="_x0000_i1130" type="#_x0000_t75" style="width:468pt;height:468pt" o:bullet="t">
        <v:imagedata r:id="rId2" o:title="png-clipart-computer-icons-whatsapp-whatsapp-blue-text"/>
      </v:shape>
    </w:pict>
  </w:numPicBullet>
  <w:numPicBullet w:numPicBulletId="2">
    <w:pict>
      <v:shape id="_x0000_i1131" type="#_x0000_t75" style="width:468pt;height:343.5pt" o:bullet="t">
        <v:imagedata r:id="rId3" o:title="5480300"/>
      </v:shape>
    </w:pict>
  </w:numPicBullet>
  <w:numPicBullet w:numPicBulletId="3">
    <w:pict>
      <v:shape id="_x0000_i1132" type="#_x0000_t75" style="width:123.75pt;height:119.25pt" o:bullet="t">
        <v:imagedata r:id="rId4" o:title="Capture"/>
      </v:shape>
    </w:pict>
  </w:numPicBullet>
  <w:numPicBullet w:numPicBulletId="4">
    <w:pict>
      <v:shape id="_x0000_i1133" type="#_x0000_t75" style="width:429.75pt;height:429.75pt" o:bullet="t">
        <v:imagedata r:id="rId5" o:title="PngItem_5359462"/>
      </v:shape>
    </w:pict>
  </w:numPicBullet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6BA2D12"/>
    <w:multiLevelType w:val="hybridMultilevel"/>
    <w:tmpl w:val="2DAC9CEA"/>
    <w:lvl w:ilvl="0" w:tplc="6ECE60B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  <w:sz w:val="84"/>
        <w:szCs w:val="8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B3C3D9A"/>
    <w:multiLevelType w:val="hybridMultilevel"/>
    <w:tmpl w:val="F830E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925B85"/>
    <w:multiLevelType w:val="hybridMultilevel"/>
    <w:tmpl w:val="704A2D0E"/>
    <w:lvl w:ilvl="0" w:tplc="D980BDFC">
      <w:start w:val="1"/>
      <w:numFmt w:val="bullet"/>
      <w:lvlText w:val="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6">
    <w:nsid w:val="1E641779"/>
    <w:multiLevelType w:val="hybridMultilevel"/>
    <w:tmpl w:val="99B8CBE0"/>
    <w:lvl w:ilvl="0" w:tplc="051C756C">
      <w:start w:val="1"/>
      <w:numFmt w:val="bullet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  <w:sz w:val="34"/>
        <w:szCs w:val="3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8">
    <w:nsid w:val="1FBA62E8"/>
    <w:multiLevelType w:val="hybridMultilevel"/>
    <w:tmpl w:val="317A9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2">
    <w:nsid w:val="3785274D"/>
    <w:multiLevelType w:val="hybridMultilevel"/>
    <w:tmpl w:val="C38EDA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3D5F2A56"/>
    <w:multiLevelType w:val="hybridMultilevel"/>
    <w:tmpl w:val="B9F8D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9D4144"/>
    <w:multiLevelType w:val="hybridMultilevel"/>
    <w:tmpl w:val="23FCD65C"/>
    <w:lvl w:ilvl="0" w:tplc="45AC6292">
      <w:start w:val="1"/>
      <w:numFmt w:val="bullet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  <w:sz w:val="62"/>
        <w:szCs w:val="5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>
    <w:nsid w:val="42253BFD"/>
    <w:multiLevelType w:val="hybridMultilevel"/>
    <w:tmpl w:val="4808A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E2780D"/>
    <w:multiLevelType w:val="hybridMultilevel"/>
    <w:tmpl w:val="EB70E108"/>
    <w:lvl w:ilvl="0" w:tplc="FE04894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31579E"/>
    <w:multiLevelType w:val="hybridMultilevel"/>
    <w:tmpl w:val="406A8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3550D1"/>
    <w:multiLevelType w:val="hybridMultilevel"/>
    <w:tmpl w:val="5316D47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0">
    <w:nsid w:val="664E1A8C"/>
    <w:multiLevelType w:val="hybridMultilevel"/>
    <w:tmpl w:val="CAD4C594"/>
    <w:lvl w:ilvl="0" w:tplc="43FCA12C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62"/>
        <w:szCs w:val="5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C374AF8"/>
    <w:multiLevelType w:val="hybridMultilevel"/>
    <w:tmpl w:val="8F866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5">
    <w:nsid w:val="73BC4631"/>
    <w:multiLevelType w:val="hybridMultilevel"/>
    <w:tmpl w:val="32240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B221099"/>
    <w:multiLevelType w:val="hybridMultilevel"/>
    <w:tmpl w:val="C96CA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1"/>
  </w:num>
  <w:num w:numId="2">
    <w:abstractNumId w:val="14"/>
  </w:num>
  <w:num w:numId="3">
    <w:abstractNumId w:val="28"/>
  </w:num>
  <w:num w:numId="4">
    <w:abstractNumId w:val="22"/>
  </w:num>
  <w:num w:numId="5">
    <w:abstractNumId w:val="23"/>
  </w:num>
  <w:num w:numId="6">
    <w:abstractNumId w:val="34"/>
  </w:num>
  <w:num w:numId="7">
    <w:abstractNumId w:val="13"/>
  </w:num>
  <w:num w:numId="8">
    <w:abstractNumId w:val="20"/>
  </w:num>
  <w:num w:numId="9">
    <w:abstractNumId w:val="31"/>
  </w:num>
  <w:num w:numId="10">
    <w:abstractNumId w:val="5"/>
  </w:num>
  <w:num w:numId="11">
    <w:abstractNumId w:val="1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29"/>
  </w:num>
  <w:num w:numId="17">
    <w:abstractNumId w:val="9"/>
  </w:num>
  <w:num w:numId="18">
    <w:abstractNumId w:val="38"/>
  </w:num>
  <w:num w:numId="19">
    <w:abstractNumId w:val="32"/>
  </w:num>
  <w:num w:numId="20">
    <w:abstractNumId w:val="24"/>
  </w:num>
  <w:num w:numId="21">
    <w:abstractNumId w:val="37"/>
  </w:num>
  <w:num w:numId="22">
    <w:abstractNumId w:val="10"/>
  </w:num>
  <w:num w:numId="23">
    <w:abstractNumId w:val="0"/>
  </w:num>
  <w:num w:numId="24">
    <w:abstractNumId w:val="0"/>
  </w:num>
  <w:num w:numId="25">
    <w:abstractNumId w:val="26"/>
  </w:num>
  <w:num w:numId="26">
    <w:abstractNumId w:val="4"/>
  </w:num>
  <w:num w:numId="27">
    <w:abstractNumId w:val="19"/>
  </w:num>
  <w:num w:numId="28">
    <w:abstractNumId w:val="35"/>
  </w:num>
  <w:num w:numId="29">
    <w:abstractNumId w:val="30"/>
  </w:num>
  <w:num w:numId="30">
    <w:abstractNumId w:val="1"/>
  </w:num>
  <w:num w:numId="31">
    <w:abstractNumId w:val="6"/>
  </w:num>
  <w:num w:numId="32">
    <w:abstractNumId w:val="17"/>
  </w:num>
  <w:num w:numId="33">
    <w:abstractNumId w:val="36"/>
  </w:num>
  <w:num w:numId="34">
    <w:abstractNumId w:val="3"/>
  </w:num>
  <w:num w:numId="35">
    <w:abstractNumId w:val="33"/>
  </w:num>
  <w:num w:numId="36">
    <w:abstractNumId w:val="16"/>
  </w:num>
  <w:num w:numId="37">
    <w:abstractNumId w:val="25"/>
  </w:num>
  <w:num w:numId="38">
    <w:abstractNumId w:val="8"/>
  </w:num>
  <w:num w:numId="39">
    <w:abstractNumId w:val="12"/>
  </w:num>
  <w:num w:numId="40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B1D"/>
    <w:rsid w:val="00005EFA"/>
    <w:rsid w:val="0000717D"/>
    <w:rsid w:val="000349C3"/>
    <w:rsid w:val="00046617"/>
    <w:rsid w:val="00052382"/>
    <w:rsid w:val="0006568A"/>
    <w:rsid w:val="00076F0F"/>
    <w:rsid w:val="00084253"/>
    <w:rsid w:val="00091F3B"/>
    <w:rsid w:val="000B555F"/>
    <w:rsid w:val="000B643A"/>
    <w:rsid w:val="000C43E5"/>
    <w:rsid w:val="000D1F49"/>
    <w:rsid w:val="000E6867"/>
    <w:rsid w:val="000F76F1"/>
    <w:rsid w:val="00126166"/>
    <w:rsid w:val="00127F75"/>
    <w:rsid w:val="00155068"/>
    <w:rsid w:val="00166F98"/>
    <w:rsid w:val="001727CA"/>
    <w:rsid w:val="001805D2"/>
    <w:rsid w:val="001E7DCB"/>
    <w:rsid w:val="00205D4F"/>
    <w:rsid w:val="00226CE9"/>
    <w:rsid w:val="00252DEC"/>
    <w:rsid w:val="00275EAD"/>
    <w:rsid w:val="002C0D71"/>
    <w:rsid w:val="002C56E6"/>
    <w:rsid w:val="002E3001"/>
    <w:rsid w:val="002E4AFC"/>
    <w:rsid w:val="002F2708"/>
    <w:rsid w:val="002F29E2"/>
    <w:rsid w:val="00302BE4"/>
    <w:rsid w:val="00302E8C"/>
    <w:rsid w:val="00307CF1"/>
    <w:rsid w:val="00340FD3"/>
    <w:rsid w:val="00353C5A"/>
    <w:rsid w:val="00361E11"/>
    <w:rsid w:val="003778A5"/>
    <w:rsid w:val="003956C6"/>
    <w:rsid w:val="003F0847"/>
    <w:rsid w:val="003F0854"/>
    <w:rsid w:val="0040090B"/>
    <w:rsid w:val="00462CEC"/>
    <w:rsid w:val="0046302A"/>
    <w:rsid w:val="00487D2D"/>
    <w:rsid w:val="0049006C"/>
    <w:rsid w:val="004D5D62"/>
    <w:rsid w:val="004F1FBD"/>
    <w:rsid w:val="00501E5A"/>
    <w:rsid w:val="005112D0"/>
    <w:rsid w:val="0055005A"/>
    <w:rsid w:val="00577E06"/>
    <w:rsid w:val="005A3BF7"/>
    <w:rsid w:val="005D1A5A"/>
    <w:rsid w:val="005F2035"/>
    <w:rsid w:val="005F4AAB"/>
    <w:rsid w:val="005F78E5"/>
    <w:rsid w:val="005F7990"/>
    <w:rsid w:val="00635B84"/>
    <w:rsid w:val="0063739C"/>
    <w:rsid w:val="00661410"/>
    <w:rsid w:val="006E23B3"/>
    <w:rsid w:val="007113C8"/>
    <w:rsid w:val="00730911"/>
    <w:rsid w:val="00733134"/>
    <w:rsid w:val="00734E57"/>
    <w:rsid w:val="007468CD"/>
    <w:rsid w:val="00770F25"/>
    <w:rsid w:val="0079299F"/>
    <w:rsid w:val="007A35A8"/>
    <w:rsid w:val="007B0A85"/>
    <w:rsid w:val="007C6A52"/>
    <w:rsid w:val="0082043E"/>
    <w:rsid w:val="008311CD"/>
    <w:rsid w:val="00842CA7"/>
    <w:rsid w:val="008560E0"/>
    <w:rsid w:val="00861599"/>
    <w:rsid w:val="008E203A"/>
    <w:rsid w:val="008E305F"/>
    <w:rsid w:val="0091229C"/>
    <w:rsid w:val="009129A0"/>
    <w:rsid w:val="00920472"/>
    <w:rsid w:val="00923AFA"/>
    <w:rsid w:val="00940E73"/>
    <w:rsid w:val="0095257D"/>
    <w:rsid w:val="0098597D"/>
    <w:rsid w:val="009865FE"/>
    <w:rsid w:val="009929ED"/>
    <w:rsid w:val="009953CB"/>
    <w:rsid w:val="009B15B0"/>
    <w:rsid w:val="009C3F56"/>
    <w:rsid w:val="009E5EEA"/>
    <w:rsid w:val="009F619A"/>
    <w:rsid w:val="009F6DDE"/>
    <w:rsid w:val="00A1488F"/>
    <w:rsid w:val="00A24652"/>
    <w:rsid w:val="00A370A8"/>
    <w:rsid w:val="00A4602C"/>
    <w:rsid w:val="00A93AE5"/>
    <w:rsid w:val="00AA1F6D"/>
    <w:rsid w:val="00AB68A6"/>
    <w:rsid w:val="00AC1045"/>
    <w:rsid w:val="00AE6B09"/>
    <w:rsid w:val="00AF2348"/>
    <w:rsid w:val="00B05287"/>
    <w:rsid w:val="00B518B2"/>
    <w:rsid w:val="00B6403D"/>
    <w:rsid w:val="00B933F2"/>
    <w:rsid w:val="00BA0D13"/>
    <w:rsid w:val="00BD162F"/>
    <w:rsid w:val="00BD352E"/>
    <w:rsid w:val="00BD35DA"/>
    <w:rsid w:val="00BD4753"/>
    <w:rsid w:val="00BD5CB1"/>
    <w:rsid w:val="00BE62EE"/>
    <w:rsid w:val="00BE68FF"/>
    <w:rsid w:val="00BF6A4A"/>
    <w:rsid w:val="00C003BA"/>
    <w:rsid w:val="00C05ADB"/>
    <w:rsid w:val="00C24813"/>
    <w:rsid w:val="00C40A75"/>
    <w:rsid w:val="00C415E6"/>
    <w:rsid w:val="00C46878"/>
    <w:rsid w:val="00C4753D"/>
    <w:rsid w:val="00C66201"/>
    <w:rsid w:val="00CA4296"/>
    <w:rsid w:val="00CB4A51"/>
    <w:rsid w:val="00CD4532"/>
    <w:rsid w:val="00CD47B0"/>
    <w:rsid w:val="00CE6104"/>
    <w:rsid w:val="00CE7918"/>
    <w:rsid w:val="00D05654"/>
    <w:rsid w:val="00D16163"/>
    <w:rsid w:val="00D22FFD"/>
    <w:rsid w:val="00D37728"/>
    <w:rsid w:val="00D567BA"/>
    <w:rsid w:val="00D75662"/>
    <w:rsid w:val="00D854F7"/>
    <w:rsid w:val="00DA1F83"/>
    <w:rsid w:val="00DB3839"/>
    <w:rsid w:val="00DB3FAD"/>
    <w:rsid w:val="00DC6B1D"/>
    <w:rsid w:val="00DC7FED"/>
    <w:rsid w:val="00DD7409"/>
    <w:rsid w:val="00DF50D6"/>
    <w:rsid w:val="00E14624"/>
    <w:rsid w:val="00E14748"/>
    <w:rsid w:val="00E50A39"/>
    <w:rsid w:val="00E61C09"/>
    <w:rsid w:val="00E72E67"/>
    <w:rsid w:val="00E80D5F"/>
    <w:rsid w:val="00E92BFD"/>
    <w:rsid w:val="00EA001B"/>
    <w:rsid w:val="00EB3B58"/>
    <w:rsid w:val="00EB5162"/>
    <w:rsid w:val="00EB7A42"/>
    <w:rsid w:val="00EC7359"/>
    <w:rsid w:val="00ED7767"/>
    <w:rsid w:val="00EE3054"/>
    <w:rsid w:val="00EF01A2"/>
    <w:rsid w:val="00F00606"/>
    <w:rsid w:val="00F01256"/>
    <w:rsid w:val="00F0616E"/>
    <w:rsid w:val="00F062E4"/>
    <w:rsid w:val="00F079A7"/>
    <w:rsid w:val="00F11490"/>
    <w:rsid w:val="00F24FD4"/>
    <w:rsid w:val="00F37972"/>
    <w:rsid w:val="00FC7475"/>
    <w:rsid w:val="00FE78A0"/>
    <w:rsid w:val="00FF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99C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66F98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6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62F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65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01A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66F98"/>
    <w:pPr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6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62F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65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01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6.jpeg"/><Relationship Id="rId5" Type="http://schemas.openxmlformats.org/officeDocument/2006/relationships/styles" Target="styles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dia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2023-08-16T15:34:00Z</dcterms:created>
  <dcterms:modified xsi:type="dcterms:W3CDTF">2023-08-16T15:34:00Z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